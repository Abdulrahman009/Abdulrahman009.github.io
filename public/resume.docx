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9668" w14:textId="6391CFE8" w:rsidR="00092B58" w:rsidRDefault="00092B58" w:rsidP="00092B58">
      <w:pPr>
        <w:pStyle w:val="ImagePlaceholder"/>
      </w:pP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150"/>
        <w:gridCol w:w="360"/>
        <w:gridCol w:w="2430"/>
        <w:gridCol w:w="90"/>
        <w:gridCol w:w="720"/>
        <w:gridCol w:w="4030"/>
        <w:gridCol w:w="20"/>
      </w:tblGrid>
      <w:tr w:rsidR="00092B58" w:rsidRPr="0085363C" w14:paraId="7ED58375" w14:textId="77777777" w:rsidTr="00AA7C8A">
        <w:trPr>
          <w:trHeight w:val="1971"/>
          <w:jc w:val="center"/>
        </w:trPr>
        <w:tc>
          <w:tcPr>
            <w:tcW w:w="10800" w:type="dxa"/>
            <w:gridSpan w:val="7"/>
            <w:vAlign w:val="center"/>
          </w:tcPr>
          <w:p w14:paraId="1A670FCA" w14:textId="345A412F" w:rsidR="00092B58" w:rsidRPr="00DC4A6D" w:rsidRDefault="00507CE8" w:rsidP="00C17861">
            <w:pPr>
              <w:pStyle w:val="Title"/>
              <w:rPr>
                <w:rFonts w:ascii="Posterama" w:hAnsi="Posterama" w:cs="Posterama"/>
                <w:sz w:val="96"/>
                <w:szCs w:val="96"/>
              </w:rPr>
            </w:pPr>
            <w:r>
              <w:rPr>
                <w:rFonts w:ascii="Posterama" w:hAnsi="Posterama" w:cs="Posterama"/>
                <w:sz w:val="100"/>
                <w:szCs w:val="100"/>
              </w:rPr>
              <w:t>Bello Abdulrahman Abdulrahman</w:t>
            </w:r>
            <w:r w:rsidR="00300BC8">
              <w:rPr>
                <w:rFonts w:ascii="Posterama" w:hAnsi="Posterama" w:cs="Posterama"/>
                <w:sz w:val="100"/>
                <w:szCs w:val="100"/>
              </w:rPr>
              <w:t xml:space="preserve"> </w:t>
            </w:r>
            <w:r w:rsidR="00092B58">
              <w:rPr>
                <w:rFonts w:ascii="Posterama" w:hAnsi="Posterama" w:cs="Posterama"/>
                <w:noProof/>
                <w:sz w:val="96"/>
                <w:szCs w:val="96"/>
                <w:lang w:val="en-AU" w:eastAsia="en-AU"/>
              </w:rPr>
              <w:drawing>
                <wp:inline distT="0" distB="0" distL="0" distR="0" wp14:anchorId="621AC54D" wp14:editId="13988796">
                  <wp:extent cx="913981" cy="720465"/>
                  <wp:effectExtent l="0" t="0" r="0" b="3810"/>
                  <wp:docPr id="31156430" name="Graphic 31156430" descr="Star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6430" name="Graphic 31156430" descr="Stars with solid fill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13981" cy="72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B58" w:rsidRPr="0085363C" w14:paraId="71CFF43D" w14:textId="77777777" w:rsidTr="004954D6">
        <w:trPr>
          <w:trHeight w:val="423"/>
          <w:jc w:val="center"/>
        </w:trPr>
        <w:tc>
          <w:tcPr>
            <w:tcW w:w="10800" w:type="dxa"/>
            <w:gridSpan w:val="7"/>
          </w:tcPr>
          <w:p w14:paraId="60211FDB" w14:textId="77777777" w:rsidR="00092B58" w:rsidRPr="0085363C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092B58" w:rsidRPr="00F079F2" w14:paraId="05DAA28A" w14:textId="77777777" w:rsidTr="007E19CB">
        <w:trPr>
          <w:gridAfter w:val="1"/>
          <w:wAfter w:w="20" w:type="dxa"/>
          <w:trHeight w:val="243"/>
          <w:jc w:val="center"/>
        </w:trPr>
        <w:tc>
          <w:tcPr>
            <w:tcW w:w="3150" w:type="dxa"/>
            <w:vMerge w:val="restart"/>
            <w:tcBorders>
              <w:top w:val="single" w:sz="12" w:space="0" w:color="6D509B" w:themeColor="accent1"/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tcMar>
              <w:top w:w="144" w:type="dxa"/>
              <w:left w:w="288" w:type="dxa"/>
              <w:bottom w:w="72" w:type="dxa"/>
              <w:right w:w="144" w:type="dxa"/>
            </w:tcMar>
          </w:tcPr>
          <w:p w14:paraId="51D9C6A3" w14:textId="77777777" w:rsidR="00092B58" w:rsidRPr="00461532" w:rsidRDefault="00621975" w:rsidP="00690E3F">
            <w:pPr>
              <w:pStyle w:val="Heading1"/>
              <w:rPr>
                <w:rFonts w:ascii="Times" w:hAnsi="Times" w:cs="Times"/>
              </w:rPr>
            </w:pPr>
            <w:sdt>
              <w:sdtPr>
                <w:id w:val="1664809456"/>
                <w:placeholder>
                  <w:docPart w:val="B328382D6EEA471EB17881B20E83403F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461532">
                  <w:t>OBJECTIVE</w:t>
                </w:r>
              </w:sdtContent>
            </w:sdt>
          </w:p>
          <w:p w14:paraId="2AA64C6F" w14:textId="2E2364FF" w:rsidR="00092B58" w:rsidRDefault="00031530" w:rsidP="00690E3F">
            <w:r>
              <w:t xml:space="preserve">I am a motivated </w:t>
            </w:r>
            <w:r>
              <w:t>computer science student seeking to build strong technical skills in network monitoring, troubleshooting, and system administration through my SIWES training at the University of Ilorin Network Operating Centre.</w:t>
            </w:r>
          </w:p>
          <w:p w14:paraId="48CF0368" w14:textId="77777777" w:rsidR="00092B58" w:rsidRDefault="00092B58" w:rsidP="00AA7C8A">
            <w:pPr>
              <w:rPr>
                <w:szCs w:val="26"/>
              </w:rPr>
            </w:pPr>
          </w:p>
          <w:p w14:paraId="48C298C1" w14:textId="77777777" w:rsidR="00092B58" w:rsidRPr="00461532" w:rsidRDefault="00621975" w:rsidP="00300BC8">
            <w:pPr>
              <w:pStyle w:val="Heading1"/>
              <w:rPr>
                <w:rFonts w:ascii="Times" w:hAnsi="Times" w:cs="Times"/>
              </w:rPr>
            </w:pPr>
            <w:sdt>
              <w:sdtPr>
                <w:id w:val="400644311"/>
                <w:placeholder>
                  <w:docPart w:val="E819F652CECA4CC3A499EEE0257836D5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skills</w:t>
                </w:r>
              </w:sdtContent>
            </w:sdt>
          </w:p>
          <w:p w14:paraId="6C6AF422" w14:textId="77777777" w:rsidR="00092B58" w:rsidRPr="008E3C34" w:rsidRDefault="00621975" w:rsidP="00690E3F">
            <w:pPr>
              <w:pStyle w:val="BulletList"/>
            </w:pPr>
            <w:sdt>
              <w:sdtPr>
                <w:id w:val="1142081689"/>
                <w:placeholder>
                  <w:docPart w:val="0835303A3ED74D4F8B68FECFB1A134C1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Communication</w:t>
                </w:r>
              </w:sdtContent>
            </w:sdt>
          </w:p>
          <w:p w14:paraId="5E24BC41" w14:textId="3872155A" w:rsidR="00300BC8" w:rsidRPr="008E3C34" w:rsidRDefault="00E55352" w:rsidP="00300BC8">
            <w:pPr>
              <w:pStyle w:val="BulletList"/>
            </w:pPr>
            <w:r>
              <w:t>Network monitoring</w:t>
            </w:r>
          </w:p>
          <w:p w14:paraId="4256E5DA" w14:textId="77777777" w:rsidR="00300BC8" w:rsidRPr="008E3C34" w:rsidRDefault="00621975" w:rsidP="00300BC8">
            <w:pPr>
              <w:pStyle w:val="BulletList"/>
            </w:pPr>
            <w:sdt>
              <w:sdtPr>
                <w:id w:val="752634352"/>
                <w:placeholder>
                  <w:docPart w:val="E5EA268E128F478F81AF21269989BB10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Critical thinking</w:t>
                </w:r>
              </w:sdtContent>
            </w:sdt>
          </w:p>
          <w:p w14:paraId="1ABCA6AD" w14:textId="77777777" w:rsidR="00300BC8" w:rsidRDefault="00621975" w:rsidP="00300BC8">
            <w:pPr>
              <w:pStyle w:val="BulletList"/>
            </w:pPr>
            <w:sdt>
              <w:sdtPr>
                <w:id w:val="271598279"/>
                <w:placeholder>
                  <w:docPart w:val="DC24CEBF6D4A475C9E124E016C670CC4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Time management</w:t>
                </w:r>
              </w:sdtContent>
            </w:sdt>
          </w:p>
          <w:p w14:paraId="52530374" w14:textId="13D65D4C" w:rsidR="00300BC8" w:rsidRPr="008E3C34" w:rsidRDefault="00031530" w:rsidP="00300BC8">
            <w:pPr>
              <w:pStyle w:val="BulletList"/>
            </w:pPr>
            <w:r>
              <w:t>Network monitoring</w:t>
            </w:r>
          </w:p>
          <w:p w14:paraId="55B8535A" w14:textId="77777777" w:rsidR="00300BC8" w:rsidRPr="008E3C34" w:rsidRDefault="00621975" w:rsidP="00300BC8">
            <w:pPr>
              <w:pStyle w:val="BulletList"/>
            </w:pPr>
            <w:sdt>
              <w:sdtPr>
                <w:id w:val="-427812526"/>
                <w:placeholder>
                  <w:docPart w:val="470B53EFBFB844EF952006F3B2B78A98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Leadership</w:t>
                </w:r>
              </w:sdtContent>
            </w:sdt>
          </w:p>
          <w:p w14:paraId="1B629836" w14:textId="6454E266" w:rsidR="00690E3F" w:rsidRDefault="00E55352" w:rsidP="00690E3F">
            <w:pPr>
              <w:pStyle w:val="BulletList"/>
            </w:pPr>
            <w:r>
              <w:t>Project management</w:t>
            </w:r>
          </w:p>
          <w:p w14:paraId="30761467" w14:textId="77777777" w:rsidR="00300BC8" w:rsidRPr="00495CDE" w:rsidRDefault="00300BC8" w:rsidP="00690E3F">
            <w:pPr>
              <w:pStyle w:val="BulletList"/>
            </w:pPr>
          </w:p>
          <w:p w14:paraId="3CF98384" w14:textId="77777777" w:rsidR="00690E3F" w:rsidRPr="00690E3F" w:rsidRDefault="00621975" w:rsidP="00690E3F">
            <w:pPr>
              <w:pStyle w:val="Heading2"/>
            </w:pPr>
            <w:sdt>
              <w:sdtPr>
                <w:id w:val="-458502538"/>
                <w:placeholder>
                  <w:docPart w:val="F61B1165DE034BD1AC309540952AD56F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461532">
                  <w:t>ADDRESS</w:t>
                </w:r>
              </w:sdtContent>
            </w:sdt>
          </w:p>
          <w:p w14:paraId="3FC79F05" w14:textId="77777777" w:rsidR="00031530" w:rsidRDefault="00031530" w:rsidP="00444441">
            <w:pPr>
              <w:pStyle w:val="Heading3"/>
            </w:pPr>
            <w:r>
              <w:t xml:space="preserve">240213 </w:t>
            </w:r>
          </w:p>
          <w:p w14:paraId="3544D0D6" w14:textId="61E59666" w:rsidR="00031530" w:rsidRDefault="00031530" w:rsidP="00444441">
            <w:pPr>
              <w:pStyle w:val="Heading3"/>
            </w:pPr>
            <w:r>
              <w:t>Ojomu street,</w:t>
            </w:r>
          </w:p>
          <w:p w14:paraId="4B373F76" w14:textId="757C1BD6" w:rsidR="00690E3F" w:rsidRPr="00690E3F" w:rsidRDefault="00031530" w:rsidP="00444441">
            <w:pPr>
              <w:pStyle w:val="Heading3"/>
            </w:pPr>
            <w:r>
              <w:t xml:space="preserve"> Kwara state Nigeria </w:t>
            </w:r>
          </w:p>
          <w:p w14:paraId="218A69E9" w14:textId="77777777" w:rsidR="00690E3F" w:rsidRDefault="00621975" w:rsidP="00690E3F">
            <w:pPr>
              <w:pStyle w:val="Heading2"/>
              <w:rPr>
                <w:color w:val="auto"/>
              </w:rPr>
            </w:pPr>
            <w:sdt>
              <w:sdtPr>
                <w:id w:val="1664974883"/>
                <w:placeholder>
                  <w:docPart w:val="D968E9954CC349F48A5780C020DAE3A6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461532">
                  <w:t>PHONE</w:t>
                </w:r>
              </w:sdtContent>
            </w:sdt>
          </w:p>
          <w:p w14:paraId="560DD387" w14:textId="1D13F003" w:rsidR="00690E3F" w:rsidRPr="00444441" w:rsidRDefault="00031530" w:rsidP="00444441">
            <w:pPr>
              <w:pStyle w:val="Heading3"/>
              <w:rPr>
                <w:szCs w:val="20"/>
              </w:rPr>
            </w:pPr>
            <w:r>
              <w:t>+234-9121438248</w:t>
            </w:r>
          </w:p>
          <w:p w14:paraId="6B78D19C" w14:textId="77777777" w:rsidR="00690E3F" w:rsidRDefault="00621975" w:rsidP="00690E3F">
            <w:pPr>
              <w:pStyle w:val="Heading2"/>
              <w:rPr>
                <w:color w:val="auto"/>
              </w:rPr>
            </w:pPr>
            <w:sdt>
              <w:sdtPr>
                <w:id w:val="564765442"/>
                <w:placeholder>
                  <w:docPart w:val="B3FBAD53D6314EA6953691DE3DCDCFB4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461532">
                  <w:t>EMAIL</w:t>
                </w:r>
              </w:sdtContent>
            </w:sdt>
          </w:p>
          <w:p w14:paraId="150E3946" w14:textId="0987F346" w:rsidR="00690E3F" w:rsidRPr="00444441" w:rsidRDefault="00031530" w:rsidP="00444441">
            <w:pPr>
              <w:pStyle w:val="Heading3"/>
              <w:rPr>
                <w:szCs w:val="20"/>
              </w:rPr>
            </w:pPr>
            <w:r>
              <w:t>extrobell@gmail.com</w:t>
            </w:r>
          </w:p>
          <w:p w14:paraId="720A51D0" w14:textId="7756B671" w:rsidR="00690E3F" w:rsidRPr="00031530" w:rsidRDefault="00690E3F" w:rsidP="00031530">
            <w:pPr>
              <w:pStyle w:val="Heading2"/>
            </w:pPr>
          </w:p>
        </w:tc>
        <w:tc>
          <w:tcPr>
            <w:tcW w:w="360" w:type="dxa"/>
            <w:vMerge w:val="restart"/>
            <w:tcBorders>
              <w:left w:val="single" w:sz="12" w:space="0" w:color="6D509B" w:themeColor="accent1"/>
            </w:tcBorders>
          </w:tcPr>
          <w:p w14:paraId="10F1993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1F8FA82D" w14:textId="77777777" w:rsidR="00092B58" w:rsidRPr="00300BC8" w:rsidRDefault="00621975" w:rsidP="00300BC8">
            <w:pPr>
              <w:pStyle w:val="Heading1"/>
            </w:pPr>
            <w:sdt>
              <w:sdtPr>
                <w:id w:val="-1645966745"/>
                <w:placeholder>
                  <w:docPart w:val="C35C20465AEB4813B7BA071BF8265852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EXPERIENCE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65338DFA" w14:textId="77777777" w:rsidR="00092B58" w:rsidRPr="00F079F2" w:rsidRDefault="00092B58" w:rsidP="00690E3F"/>
        </w:tc>
      </w:tr>
      <w:tr w:rsidR="00092B58" w:rsidRPr="00F079F2" w14:paraId="24424767" w14:textId="77777777" w:rsidTr="007E19CB">
        <w:trPr>
          <w:gridAfter w:val="1"/>
          <w:wAfter w:w="20" w:type="dxa"/>
          <w:trHeight w:val="7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2F9A3F22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4B74BB44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5840F73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4F58FF2D" w14:textId="77777777" w:rsidR="00092B58" w:rsidRPr="00F079F2" w:rsidRDefault="00092B58" w:rsidP="00690E3F"/>
        </w:tc>
      </w:tr>
      <w:tr w:rsidR="00092B58" w:rsidRPr="00F079F2" w14:paraId="1F3663B7" w14:textId="77777777" w:rsidTr="007E19CB">
        <w:trPr>
          <w:gridAfter w:val="1"/>
          <w:wAfter w:w="20" w:type="dxa"/>
          <w:trHeight w:val="3258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1DB9FD08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32CE1BE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6BDCF496" w14:textId="66DBF050" w:rsidR="00092B58" w:rsidRPr="00F079F2" w:rsidRDefault="00507CE8" w:rsidP="00444441">
            <w:pPr>
              <w:pStyle w:val="Heading4"/>
              <w:rPr>
                <w:rFonts w:eastAsia="MS Mincho"/>
              </w:rPr>
            </w:pPr>
            <w:r>
              <w:t>aug 2025 – nov 2025</w:t>
            </w:r>
          </w:p>
          <w:p w14:paraId="7C494D1B" w14:textId="29A66673" w:rsidR="00092B58" w:rsidRDefault="00507CE8" w:rsidP="00507CE8">
            <w:pPr>
              <w:pStyle w:val="Heading5"/>
            </w:pPr>
            <w:r>
              <w:t>Intern at Network Operating Center</w:t>
            </w:r>
            <w:r w:rsidR="00031530">
              <w:t>,</w:t>
            </w:r>
            <w:r>
              <w:t xml:space="preserve"> University of Ilorin </w:t>
            </w:r>
          </w:p>
          <w:p w14:paraId="4CB2BB59" w14:textId="77777777" w:rsidR="00507CE8" w:rsidRPr="00ED71CF" w:rsidRDefault="00507CE8" w:rsidP="00507CE8">
            <w:pPr>
              <w:pStyle w:val="Heading5"/>
            </w:pPr>
          </w:p>
          <w:p w14:paraId="50E0CA3D" w14:textId="77777777" w:rsidR="00507CE8" w:rsidRDefault="00507CE8" w:rsidP="00C17861">
            <w:r>
              <w:t xml:space="preserve">Key Responsibilities: </w:t>
            </w:r>
          </w:p>
          <w:p w14:paraId="23200A43" w14:textId="277E5F10" w:rsidR="00092B58" w:rsidRPr="00046661" w:rsidRDefault="00507CE8" w:rsidP="00C17861">
            <w:r>
              <w:t xml:space="preserve">Supporting the monitoring and maintenance of the University’s campus-wide network infrastructure, </w:t>
            </w:r>
            <w:r w:rsidR="00031530">
              <w:t>gaining</w:t>
            </w:r>
            <w:r>
              <w:t xml:space="preserve"> hands-on experience with network devices such as routers, switches, and wireless access points</w:t>
            </w:r>
            <w:r w:rsidR="00031530">
              <w:t>.</w:t>
            </w:r>
            <w:r>
              <w:t xml:space="preserve"> Learning to use network monitoring tools and log analysis for performance and uptime tracking</w:t>
            </w:r>
            <w:r w:rsidR="00031530">
              <w:t>,</w:t>
            </w:r>
            <w:r>
              <w:t xml:space="preserve"> also </w:t>
            </w:r>
            <w:r w:rsidR="00031530">
              <w:t>contributing</w:t>
            </w:r>
            <w:r>
              <w:t xml:space="preserve"> to documentation of system activities and reporting network incidents</w:t>
            </w:r>
            <w:r w:rsidR="00E55352">
              <w:t>,</w:t>
            </w:r>
            <w:r>
              <w:t xml:space="preserve"> and </w:t>
            </w:r>
            <w:r w:rsidR="00031530">
              <w:t>collaborating</w:t>
            </w:r>
            <w:r>
              <w:t xml:space="preserve"> with IT staff to ensure reliable access to internet and intranet services across the university community.</w:t>
            </w:r>
            <w:r>
              <w:t xml:space="preserve"> </w:t>
            </w:r>
          </w:p>
        </w:tc>
      </w:tr>
      <w:tr w:rsidR="00092B58" w:rsidRPr="00F079F2" w14:paraId="16E3BCA1" w14:textId="77777777" w:rsidTr="007E19CB">
        <w:trPr>
          <w:gridAfter w:val="1"/>
          <w:wAfter w:w="20" w:type="dxa"/>
          <w:trHeight w:val="27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049C1FE0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47F974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5DDBAD39" w14:textId="77777777" w:rsidR="00092B58" w:rsidRPr="00300BC8" w:rsidRDefault="00621975" w:rsidP="00300BC8">
            <w:pPr>
              <w:pStyle w:val="Heading1"/>
            </w:pPr>
            <w:sdt>
              <w:sdtPr>
                <w:id w:val="1731808395"/>
                <w:placeholder>
                  <w:docPart w:val="7656E947C0F846A2A83EF7789B61961F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EDUCATION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4F915E84" w14:textId="77777777" w:rsidR="00092B58" w:rsidRPr="0091735B" w:rsidRDefault="00092B58" w:rsidP="00690E3F"/>
        </w:tc>
      </w:tr>
      <w:tr w:rsidR="00092B58" w:rsidRPr="00F079F2" w14:paraId="086A0EE2" w14:textId="77777777" w:rsidTr="007E19CB">
        <w:trPr>
          <w:gridAfter w:val="1"/>
          <w:wAfter w:w="20" w:type="dxa"/>
          <w:trHeight w:val="117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39C83BB0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1A6A88D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019D0C5B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00EFBE74" w14:textId="77777777" w:rsidR="00092B58" w:rsidRPr="0091735B" w:rsidRDefault="00092B58" w:rsidP="00690E3F"/>
        </w:tc>
      </w:tr>
      <w:tr w:rsidR="00092B58" w:rsidRPr="00F079F2" w14:paraId="2AE8D1F1" w14:textId="77777777" w:rsidTr="007E19CB">
        <w:trPr>
          <w:gridAfter w:val="1"/>
          <w:wAfter w:w="20" w:type="dxa"/>
          <w:trHeight w:val="81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tcMar>
              <w:top w:w="72" w:type="dxa"/>
              <w:left w:w="288" w:type="dxa"/>
              <w:bottom w:w="144" w:type="dxa"/>
              <w:right w:w="144" w:type="dxa"/>
            </w:tcMar>
            <w:vAlign w:val="bottom"/>
          </w:tcPr>
          <w:p w14:paraId="67C9AF8D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F60B5AC" w14:textId="77777777" w:rsidR="00092B58" w:rsidRPr="00F079F2" w:rsidRDefault="00092B58" w:rsidP="00AA7C8A"/>
        </w:tc>
        <w:tc>
          <w:tcPr>
            <w:tcW w:w="7270" w:type="dxa"/>
            <w:gridSpan w:val="4"/>
            <w:vAlign w:val="center"/>
          </w:tcPr>
          <w:p w14:paraId="2FC873AB" w14:textId="6DA6D644" w:rsidR="00092B58" w:rsidRDefault="00507CE8" w:rsidP="00C17861">
            <w:r>
              <w:t xml:space="preserve">International </w:t>
            </w:r>
            <w:r w:rsidR="00031530">
              <w:t>School University</w:t>
            </w:r>
            <w:r>
              <w:t xml:space="preserve"> of Lagos SSCE </w:t>
            </w:r>
            <w:r w:rsidR="00031530">
              <w:t>2018-2021</w:t>
            </w:r>
          </w:p>
          <w:p w14:paraId="659BF3E7" w14:textId="35019258" w:rsidR="00031530" w:rsidRPr="00F079F2" w:rsidRDefault="00031530" w:rsidP="00C17861">
            <w:r>
              <w:t>B.Sc. Al-Hikmah University, Ilorin, Nigeria 2024-present</w:t>
            </w:r>
          </w:p>
        </w:tc>
      </w:tr>
      <w:tr w:rsidR="00092B58" w:rsidRPr="00F079F2" w14:paraId="5309EEA7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tcMar>
              <w:left w:w="288" w:type="dxa"/>
            </w:tcMar>
          </w:tcPr>
          <w:p w14:paraId="40CAC90B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E8F7134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 w:val="restart"/>
            <w:vAlign w:val="center"/>
          </w:tcPr>
          <w:p w14:paraId="1FF6B94D" w14:textId="77777777" w:rsidR="00092B58" w:rsidRPr="00300BC8" w:rsidRDefault="00621975" w:rsidP="00300BC8">
            <w:pPr>
              <w:pStyle w:val="Heading1"/>
            </w:pPr>
            <w:sdt>
              <w:sdtPr>
                <w:id w:val="-2024777448"/>
                <w:placeholder>
                  <w:docPart w:val="3195EFB2D8DD49069096D224B6BD4C28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F079F2">
                  <w:t>COMMUNICATION</w:t>
                </w:r>
              </w:sdtContent>
            </w:sdt>
          </w:p>
        </w:tc>
        <w:tc>
          <w:tcPr>
            <w:tcW w:w="4030" w:type="dxa"/>
            <w:tcBorders>
              <w:bottom w:val="single" w:sz="12" w:space="0" w:color="6D509B" w:themeColor="accent1"/>
            </w:tcBorders>
          </w:tcPr>
          <w:p w14:paraId="572F778B" w14:textId="77777777" w:rsidR="00092B58" w:rsidRPr="00F079F2" w:rsidRDefault="00092B58" w:rsidP="00690E3F"/>
        </w:tc>
      </w:tr>
      <w:tr w:rsidR="00092B58" w:rsidRPr="00F079F2" w14:paraId="07B4B022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tcMar>
              <w:left w:w="288" w:type="dxa"/>
            </w:tcMar>
          </w:tcPr>
          <w:p w14:paraId="3F1570BB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4929DA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/>
          </w:tcPr>
          <w:p w14:paraId="77B638AC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030" w:type="dxa"/>
            <w:tcBorders>
              <w:top w:val="single" w:sz="12" w:space="0" w:color="6D509B" w:themeColor="accent1"/>
            </w:tcBorders>
          </w:tcPr>
          <w:p w14:paraId="24A9231C" w14:textId="77777777" w:rsidR="00092B58" w:rsidRPr="00F079F2" w:rsidRDefault="00092B58" w:rsidP="00690E3F"/>
        </w:tc>
      </w:tr>
      <w:tr w:rsidR="00092B58" w:rsidRPr="00F079F2" w14:paraId="48E9B829" w14:textId="77777777" w:rsidTr="007E19CB">
        <w:trPr>
          <w:gridAfter w:val="1"/>
          <w:wAfter w:w="20" w:type="dxa"/>
          <w:trHeight w:val="1076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tcMar>
              <w:left w:w="288" w:type="dxa"/>
            </w:tcMar>
            <w:vAlign w:val="center"/>
          </w:tcPr>
          <w:p w14:paraId="39D5BC5A" w14:textId="77777777" w:rsidR="00092B58" w:rsidRPr="00252342" w:rsidRDefault="00092B58" w:rsidP="00AA7C8A">
            <w:pPr>
              <w:rPr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7A7A4C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55696F90" w14:textId="682C6618" w:rsidR="00092B58" w:rsidRPr="000573A9" w:rsidRDefault="00507CE8" w:rsidP="00C17861">
            <w:r w:rsidRPr="00507CE8">
              <w:t xml:space="preserve">Collaborating with colleagues, parents, </w:t>
            </w:r>
            <w:r>
              <w:t>and supervisors in</w:t>
            </w:r>
            <w:r>
              <w:t xml:space="preserve"> monitoring, troubleshooting, and maintaining network infrastructure</w:t>
            </w:r>
            <w:r w:rsidR="00031530">
              <w:t>,</w:t>
            </w:r>
            <w:r>
              <w:t xml:space="preserve"> and learning to work with routers, switches, and network monitoring tools to ensure uptime and performance, </w:t>
            </w:r>
            <w:r w:rsidR="00031530">
              <w:t>observing</w:t>
            </w:r>
            <w:r>
              <w:t xml:space="preserve"> and assisting in resolving network incidents and escalations.</w:t>
            </w:r>
          </w:p>
        </w:tc>
      </w:tr>
      <w:tr w:rsidR="00092B58" w:rsidRPr="00F079F2" w14:paraId="472F0D56" w14:textId="77777777" w:rsidTr="007E19CB">
        <w:trPr>
          <w:gridAfter w:val="1"/>
          <w:wAfter w:w="20" w:type="dxa"/>
          <w:trHeight w:val="315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</w:tcPr>
          <w:p w14:paraId="494AD65C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70E5C9D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5D03E107" w14:textId="77777777" w:rsidR="00092B58" w:rsidRPr="00300BC8" w:rsidRDefault="00621975" w:rsidP="00300BC8">
            <w:pPr>
              <w:pStyle w:val="Heading1"/>
            </w:pPr>
            <w:sdt>
              <w:sdtPr>
                <w:id w:val="1013108874"/>
                <w:placeholder>
                  <w:docPart w:val="9A125C8B66CB4B4692B1DB845FB9F5C5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690E3F">
                  <w:t>LEADERSHIP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78DCBC41" w14:textId="77777777" w:rsidR="00092B58" w:rsidRPr="00F079F2" w:rsidRDefault="00092B58" w:rsidP="00690E3F"/>
        </w:tc>
      </w:tr>
      <w:tr w:rsidR="00092B58" w:rsidRPr="00F079F2" w14:paraId="40C0529D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</w:tcPr>
          <w:p w14:paraId="731F82AB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1AE4BF94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54964224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237453D2" w14:textId="77777777" w:rsidR="00092B58" w:rsidRPr="00F079F2" w:rsidRDefault="00092B58" w:rsidP="00690E3F"/>
        </w:tc>
      </w:tr>
      <w:tr w:rsidR="00092B58" w:rsidRPr="00F079F2" w14:paraId="6BE30DF9" w14:textId="77777777" w:rsidTr="007E19CB">
        <w:trPr>
          <w:gridAfter w:val="1"/>
          <w:wAfter w:w="20" w:type="dxa"/>
          <w:trHeight w:val="99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</w:tcPr>
          <w:p w14:paraId="2D2E3B23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19F68FB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3B8B5906" w14:textId="77EB4462" w:rsidR="00092B58" w:rsidRPr="00046661" w:rsidRDefault="00507CE8" w:rsidP="00C17861">
            <w:r>
              <w:t xml:space="preserve">I collaborate with colleagues and </w:t>
            </w:r>
            <w:r w:rsidR="00031530">
              <w:t>staff</w:t>
            </w:r>
            <w:r>
              <w:t xml:space="preserve"> of </w:t>
            </w:r>
            <w:r w:rsidR="00031530">
              <w:t xml:space="preserve">the </w:t>
            </w:r>
            <w:r>
              <w:t xml:space="preserve">network operating center to ensure </w:t>
            </w:r>
            <w:r w:rsidR="00031530">
              <w:t>smooth</w:t>
            </w:r>
            <w:r>
              <w:t xml:space="preserve"> running</w:t>
            </w:r>
            <w:r w:rsidR="00031530">
              <w:t xml:space="preserve"> and reliable access to internet and intranet services across the university community.</w:t>
            </w:r>
          </w:p>
        </w:tc>
      </w:tr>
      <w:tr w:rsidR="00092B58" w:rsidRPr="00F079F2" w14:paraId="609FF94D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</w:tcPr>
          <w:p w14:paraId="426A4A61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2B43259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</w:tcPr>
          <w:p w14:paraId="55FC4245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750" w:type="dxa"/>
            <w:gridSpan w:val="2"/>
            <w:tcBorders>
              <w:top w:val="single" w:sz="12" w:space="0" w:color="6D509B" w:themeColor="accent1"/>
            </w:tcBorders>
          </w:tcPr>
          <w:p w14:paraId="498724EA" w14:textId="77777777" w:rsidR="00092B58" w:rsidRPr="00F079F2" w:rsidRDefault="00092B58" w:rsidP="00690E3F"/>
        </w:tc>
      </w:tr>
      <w:tr w:rsidR="00092B58" w:rsidRPr="00F079F2" w14:paraId="17A14B6D" w14:textId="77777777" w:rsidTr="007E19CB">
        <w:trPr>
          <w:gridAfter w:val="1"/>
          <w:wAfter w:w="20" w:type="dxa"/>
          <w:trHeight w:val="52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</w:tcPr>
          <w:p w14:paraId="742BE612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3263E5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7D328EE8" w14:textId="58889B6F" w:rsidR="00092B58" w:rsidRPr="00F079F2" w:rsidRDefault="00092B58" w:rsidP="00C17861"/>
        </w:tc>
      </w:tr>
      <w:tr w:rsidR="007E19CB" w:rsidRPr="00F079F2" w14:paraId="5646992B" w14:textId="77777777" w:rsidTr="007E19CB">
        <w:trPr>
          <w:gridAfter w:val="1"/>
          <w:wAfter w:w="20" w:type="dxa"/>
          <w:trHeight w:val="50"/>
          <w:jc w:val="center"/>
        </w:trPr>
        <w:tc>
          <w:tcPr>
            <w:tcW w:w="3150" w:type="dxa"/>
            <w:tcBorders>
              <w:top w:val="single" w:sz="12" w:space="0" w:color="6D509B" w:themeColor="accent1"/>
            </w:tcBorders>
          </w:tcPr>
          <w:p w14:paraId="21D752DE" w14:textId="77777777" w:rsidR="007E19CB" w:rsidRPr="00F079F2" w:rsidRDefault="007E19CB" w:rsidP="007E19CB"/>
        </w:tc>
        <w:tc>
          <w:tcPr>
            <w:tcW w:w="360" w:type="dxa"/>
            <w:tcBorders>
              <w:left w:val="nil"/>
            </w:tcBorders>
          </w:tcPr>
          <w:p w14:paraId="5C92BFF3" w14:textId="77777777" w:rsidR="007E19CB" w:rsidRPr="00F079F2" w:rsidRDefault="007E19CB" w:rsidP="007E19CB">
            <w:pPr>
              <w:rPr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04DABB0D" w14:textId="77777777" w:rsidR="007E19CB" w:rsidRDefault="007E19CB" w:rsidP="007E19CB"/>
        </w:tc>
      </w:tr>
    </w:tbl>
    <w:p w14:paraId="6D6EF058" w14:textId="77777777" w:rsidR="004954D6" w:rsidRPr="0006568A" w:rsidRDefault="004954D6" w:rsidP="007520D7"/>
    <w:sectPr w:rsidR="004954D6" w:rsidRPr="0006568A" w:rsidSect="00092B58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22AFC" w14:textId="77777777" w:rsidR="00621975" w:rsidRDefault="00621975" w:rsidP="0085363C">
      <w:pPr>
        <w:spacing w:line="240" w:lineRule="auto"/>
      </w:pPr>
      <w:r>
        <w:separator/>
      </w:r>
    </w:p>
  </w:endnote>
  <w:endnote w:type="continuationSeparator" w:id="0">
    <w:p w14:paraId="7BEA7181" w14:textId="77777777" w:rsidR="00621975" w:rsidRDefault="00621975" w:rsidP="0085363C">
      <w:pPr>
        <w:spacing w:line="240" w:lineRule="auto"/>
      </w:pPr>
      <w:r>
        <w:continuationSeparator/>
      </w:r>
    </w:p>
  </w:endnote>
  <w:endnote w:type="continuationNotice" w:id="1">
    <w:p w14:paraId="7117417D" w14:textId="77777777" w:rsidR="00621975" w:rsidRDefault="0062197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C216F8-6792-4337-B2F7-68F94C4F6F36}"/>
    <w:embedBold r:id="rId2" w:fontKey="{2B5D8ECD-13C0-4B7D-BDDC-FA347439F1C5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5BB91047-409F-4BF0-941C-77D7D62857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  <w:embedRegular r:id="rId4" w:fontKey="{1FD643E3-3B9F-45E3-8E2A-279F5B98ED44}"/>
    <w:embedBold r:id="rId5" w:fontKey="{A4609C7C-BC4B-4331-BD6F-AE72B1D44437}"/>
    <w:embedItalic r:id="rId6" w:fontKey="{674E7A0C-920C-4D90-A3F6-820D5C4A2A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DF2A254-65F2-4E07-9A87-E7615041972F}"/>
    <w:embedBold r:id="rId8" w:fontKey="{BAF729E3-921B-48E9-AEA2-D2E7EBA8D25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248DDF68-0DE5-42D4-B7DF-79755B3F60F2}"/>
  </w:font>
  <w:font w:name="Times">
    <w:altName w:val="Sylfaen"/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0" w:fontKey="{EC317787-6B26-44F5-98F4-B6928C894468}"/>
    <w:embedBold r:id="rId11" w:fontKey="{475B0522-6CF4-4B90-9455-EA6E627F808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0BFB0" w14:textId="77777777" w:rsidR="00621975" w:rsidRDefault="00621975" w:rsidP="0085363C">
      <w:pPr>
        <w:spacing w:line="240" w:lineRule="auto"/>
      </w:pPr>
      <w:r>
        <w:separator/>
      </w:r>
    </w:p>
  </w:footnote>
  <w:footnote w:type="continuationSeparator" w:id="0">
    <w:p w14:paraId="66AD68E8" w14:textId="77777777" w:rsidR="00621975" w:rsidRDefault="00621975" w:rsidP="0085363C">
      <w:pPr>
        <w:spacing w:line="240" w:lineRule="auto"/>
      </w:pPr>
      <w:r>
        <w:continuationSeparator/>
      </w:r>
    </w:p>
  </w:footnote>
  <w:footnote w:type="continuationNotice" w:id="1">
    <w:p w14:paraId="4BE560B9" w14:textId="77777777" w:rsidR="00621975" w:rsidRDefault="0062197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BEF"/>
    <w:multiLevelType w:val="hybridMultilevel"/>
    <w:tmpl w:val="298E8BA0"/>
    <w:lvl w:ilvl="0" w:tplc="1C40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45458172">
    <w:abstractNumId w:val="12"/>
  </w:num>
  <w:num w:numId="2" w16cid:durableId="1005936465">
    <w:abstractNumId w:val="8"/>
  </w:num>
  <w:num w:numId="3" w16cid:durableId="1920559729">
    <w:abstractNumId w:val="16"/>
  </w:num>
  <w:num w:numId="4" w16cid:durableId="597254634">
    <w:abstractNumId w:val="13"/>
  </w:num>
  <w:num w:numId="5" w16cid:durableId="67307804">
    <w:abstractNumId w:val="14"/>
  </w:num>
  <w:num w:numId="6" w16cid:durableId="1362507970">
    <w:abstractNumId w:val="20"/>
  </w:num>
  <w:num w:numId="7" w16cid:durableId="522090227">
    <w:abstractNumId w:val="7"/>
  </w:num>
  <w:num w:numId="8" w16cid:durableId="762189349">
    <w:abstractNumId w:val="11"/>
  </w:num>
  <w:num w:numId="9" w16cid:durableId="151793744">
    <w:abstractNumId w:val="18"/>
  </w:num>
  <w:num w:numId="10" w16cid:durableId="1466040994">
    <w:abstractNumId w:val="2"/>
  </w:num>
  <w:num w:numId="11" w16cid:durableId="878132211">
    <w:abstractNumId w:val="6"/>
  </w:num>
  <w:num w:numId="12" w16cid:durableId="1933077938">
    <w:abstractNumId w:val="1"/>
  </w:num>
  <w:num w:numId="13" w16cid:durableId="218830466">
    <w:abstractNumId w:val="3"/>
  </w:num>
  <w:num w:numId="14" w16cid:durableId="1939019944">
    <w:abstractNumId w:val="10"/>
  </w:num>
  <w:num w:numId="15" w16cid:durableId="648703801">
    <w:abstractNumId w:val="9"/>
  </w:num>
  <w:num w:numId="16" w16cid:durableId="1413116858">
    <w:abstractNumId w:val="17"/>
  </w:num>
  <w:num w:numId="17" w16cid:durableId="1930918826">
    <w:abstractNumId w:val="4"/>
  </w:num>
  <w:num w:numId="18" w16cid:durableId="775516179">
    <w:abstractNumId w:val="22"/>
  </w:num>
  <w:num w:numId="19" w16cid:durableId="1182204620">
    <w:abstractNumId w:val="19"/>
  </w:num>
  <w:num w:numId="20" w16cid:durableId="293754582">
    <w:abstractNumId w:val="15"/>
  </w:num>
  <w:num w:numId="21" w16cid:durableId="1970285429">
    <w:abstractNumId w:val="21"/>
  </w:num>
  <w:num w:numId="22" w16cid:durableId="587544788">
    <w:abstractNumId w:val="5"/>
  </w:num>
  <w:num w:numId="23" w16cid:durableId="155204054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E8"/>
    <w:rsid w:val="00031530"/>
    <w:rsid w:val="00043E2A"/>
    <w:rsid w:val="00046661"/>
    <w:rsid w:val="00052382"/>
    <w:rsid w:val="000573A9"/>
    <w:rsid w:val="0006568A"/>
    <w:rsid w:val="00076F0F"/>
    <w:rsid w:val="00080D55"/>
    <w:rsid w:val="00082374"/>
    <w:rsid w:val="00084253"/>
    <w:rsid w:val="00092B58"/>
    <w:rsid w:val="000D1F49"/>
    <w:rsid w:val="000D44B8"/>
    <w:rsid w:val="00125B8C"/>
    <w:rsid w:val="0012609C"/>
    <w:rsid w:val="00150A8F"/>
    <w:rsid w:val="00162D53"/>
    <w:rsid w:val="001727CA"/>
    <w:rsid w:val="00187D40"/>
    <w:rsid w:val="001B1A04"/>
    <w:rsid w:val="001D52C4"/>
    <w:rsid w:val="001E3E6E"/>
    <w:rsid w:val="001F4486"/>
    <w:rsid w:val="002165AE"/>
    <w:rsid w:val="00252342"/>
    <w:rsid w:val="002559E6"/>
    <w:rsid w:val="00261070"/>
    <w:rsid w:val="00262423"/>
    <w:rsid w:val="00281BB5"/>
    <w:rsid w:val="002C56E6"/>
    <w:rsid w:val="002E2A65"/>
    <w:rsid w:val="002E2DC5"/>
    <w:rsid w:val="002F4920"/>
    <w:rsid w:val="002F5FFB"/>
    <w:rsid w:val="00300BC8"/>
    <w:rsid w:val="003068D0"/>
    <w:rsid w:val="00344C71"/>
    <w:rsid w:val="00361691"/>
    <w:rsid w:val="00361E11"/>
    <w:rsid w:val="00376B65"/>
    <w:rsid w:val="00392616"/>
    <w:rsid w:val="0039390A"/>
    <w:rsid w:val="00397346"/>
    <w:rsid w:val="003F0847"/>
    <w:rsid w:val="0040090B"/>
    <w:rsid w:val="004275F1"/>
    <w:rsid w:val="00444441"/>
    <w:rsid w:val="00450370"/>
    <w:rsid w:val="004559B7"/>
    <w:rsid w:val="00461532"/>
    <w:rsid w:val="0046302A"/>
    <w:rsid w:val="00470C9D"/>
    <w:rsid w:val="00487D2D"/>
    <w:rsid w:val="004954D6"/>
    <w:rsid w:val="00495BAE"/>
    <w:rsid w:val="00495CDE"/>
    <w:rsid w:val="004B3BCD"/>
    <w:rsid w:val="004B4E85"/>
    <w:rsid w:val="004B7AFC"/>
    <w:rsid w:val="004D5D62"/>
    <w:rsid w:val="004E44AB"/>
    <w:rsid w:val="004E63C1"/>
    <w:rsid w:val="00507CE8"/>
    <w:rsid w:val="005112D0"/>
    <w:rsid w:val="00563E4F"/>
    <w:rsid w:val="00577E06"/>
    <w:rsid w:val="00581046"/>
    <w:rsid w:val="005A3BF7"/>
    <w:rsid w:val="005D1609"/>
    <w:rsid w:val="005F0033"/>
    <w:rsid w:val="005F2035"/>
    <w:rsid w:val="005F3D1A"/>
    <w:rsid w:val="005F7990"/>
    <w:rsid w:val="006025D1"/>
    <w:rsid w:val="00607599"/>
    <w:rsid w:val="00621975"/>
    <w:rsid w:val="00625C1C"/>
    <w:rsid w:val="00632608"/>
    <w:rsid w:val="0063739C"/>
    <w:rsid w:val="0064068F"/>
    <w:rsid w:val="00650AF4"/>
    <w:rsid w:val="006643E9"/>
    <w:rsid w:val="0067761E"/>
    <w:rsid w:val="00690E3F"/>
    <w:rsid w:val="0069233E"/>
    <w:rsid w:val="006B34D0"/>
    <w:rsid w:val="006B535B"/>
    <w:rsid w:val="006E4822"/>
    <w:rsid w:val="007520D7"/>
    <w:rsid w:val="00765AB9"/>
    <w:rsid w:val="00770F25"/>
    <w:rsid w:val="007853C8"/>
    <w:rsid w:val="007A35A8"/>
    <w:rsid w:val="007B0A85"/>
    <w:rsid w:val="007C4BAD"/>
    <w:rsid w:val="007C6A52"/>
    <w:rsid w:val="007E19CB"/>
    <w:rsid w:val="0082043E"/>
    <w:rsid w:val="00835A7D"/>
    <w:rsid w:val="0085363C"/>
    <w:rsid w:val="00856049"/>
    <w:rsid w:val="008665ED"/>
    <w:rsid w:val="008802A6"/>
    <w:rsid w:val="008954EF"/>
    <w:rsid w:val="008A0979"/>
    <w:rsid w:val="008C0CAB"/>
    <w:rsid w:val="008E203A"/>
    <w:rsid w:val="008E2AA0"/>
    <w:rsid w:val="008E3C34"/>
    <w:rsid w:val="008E78A4"/>
    <w:rsid w:val="008F0C53"/>
    <w:rsid w:val="0091229C"/>
    <w:rsid w:val="009124A5"/>
    <w:rsid w:val="0091735B"/>
    <w:rsid w:val="00940E73"/>
    <w:rsid w:val="0095475A"/>
    <w:rsid w:val="0097469C"/>
    <w:rsid w:val="0098597D"/>
    <w:rsid w:val="009D5F80"/>
    <w:rsid w:val="009F619A"/>
    <w:rsid w:val="009F6DDE"/>
    <w:rsid w:val="00A06747"/>
    <w:rsid w:val="00A2266E"/>
    <w:rsid w:val="00A2383A"/>
    <w:rsid w:val="00A31F73"/>
    <w:rsid w:val="00A370A8"/>
    <w:rsid w:val="00A87A5F"/>
    <w:rsid w:val="00A91465"/>
    <w:rsid w:val="00AB10BA"/>
    <w:rsid w:val="00AC7F90"/>
    <w:rsid w:val="00AD2A97"/>
    <w:rsid w:val="00AF056A"/>
    <w:rsid w:val="00B62AB7"/>
    <w:rsid w:val="00B96634"/>
    <w:rsid w:val="00BA5002"/>
    <w:rsid w:val="00BC624A"/>
    <w:rsid w:val="00BD4753"/>
    <w:rsid w:val="00BD5CB1"/>
    <w:rsid w:val="00BE08AA"/>
    <w:rsid w:val="00BE62EE"/>
    <w:rsid w:val="00C003BA"/>
    <w:rsid w:val="00C02189"/>
    <w:rsid w:val="00C17861"/>
    <w:rsid w:val="00C322DF"/>
    <w:rsid w:val="00C4481A"/>
    <w:rsid w:val="00C46878"/>
    <w:rsid w:val="00C75B47"/>
    <w:rsid w:val="00C96B71"/>
    <w:rsid w:val="00CB4A51"/>
    <w:rsid w:val="00CD4093"/>
    <w:rsid w:val="00CD4532"/>
    <w:rsid w:val="00CD47B0"/>
    <w:rsid w:val="00CE6104"/>
    <w:rsid w:val="00CE73DF"/>
    <w:rsid w:val="00CE7918"/>
    <w:rsid w:val="00D16163"/>
    <w:rsid w:val="00D43F6D"/>
    <w:rsid w:val="00D821F0"/>
    <w:rsid w:val="00DA2E00"/>
    <w:rsid w:val="00DA443D"/>
    <w:rsid w:val="00DB3FAD"/>
    <w:rsid w:val="00DC4A6D"/>
    <w:rsid w:val="00DF0115"/>
    <w:rsid w:val="00E246A5"/>
    <w:rsid w:val="00E55352"/>
    <w:rsid w:val="00E60E6F"/>
    <w:rsid w:val="00E61C09"/>
    <w:rsid w:val="00E63909"/>
    <w:rsid w:val="00E80B3D"/>
    <w:rsid w:val="00E867B2"/>
    <w:rsid w:val="00E92F21"/>
    <w:rsid w:val="00EB3B58"/>
    <w:rsid w:val="00EC7359"/>
    <w:rsid w:val="00ED71CF"/>
    <w:rsid w:val="00EE3054"/>
    <w:rsid w:val="00EE3EC6"/>
    <w:rsid w:val="00EE6C6F"/>
    <w:rsid w:val="00EF580D"/>
    <w:rsid w:val="00F00606"/>
    <w:rsid w:val="00F01256"/>
    <w:rsid w:val="00F079F2"/>
    <w:rsid w:val="00F41A0F"/>
    <w:rsid w:val="00F47D02"/>
    <w:rsid w:val="00F72416"/>
    <w:rsid w:val="00FA12C6"/>
    <w:rsid w:val="00FC589C"/>
    <w:rsid w:val="00FC7475"/>
    <w:rsid w:val="00FD1666"/>
    <w:rsid w:val="00FD2351"/>
    <w:rsid w:val="00FD7ACC"/>
    <w:rsid w:val="00FE4673"/>
    <w:rsid w:val="00FE71AD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E0622"/>
  <w15:chartTrackingRefBased/>
  <w15:docId w15:val="{89BEE6CE-5F25-41CE-A644-B6E7DB81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441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69233E"/>
    <w:pPr>
      <w:tabs>
        <w:tab w:val="left" w:pos="2520"/>
        <w:tab w:val="left" w:pos="3360"/>
      </w:tabs>
      <w:spacing w:before="120" w:after="120"/>
      <w:outlineLvl w:val="0"/>
    </w:pPr>
    <w:rPr>
      <w:rFonts w:asciiTheme="majorHAnsi" w:hAnsiTheme="majorHAnsi"/>
      <w:b/>
      <w:caps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90E3F"/>
    <w:pPr>
      <w:keepNext/>
      <w:tabs>
        <w:tab w:val="left" w:pos="720"/>
        <w:tab w:val="left" w:pos="1199"/>
      </w:tabs>
      <w:outlineLvl w:val="1"/>
    </w:pPr>
    <w:rPr>
      <w:rFonts w:asciiTheme="majorHAnsi" w:hAnsiTheme="majorHAnsi"/>
      <w:b/>
      <w:bCs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qFormat/>
    <w:rsid w:val="00444441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bCs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/>
    <w:rsid w:val="00444441"/>
    <w:pPr>
      <w:spacing w:line="240" w:lineRule="auto"/>
      <w:outlineLvl w:val="3"/>
    </w:pPr>
    <w:rPr>
      <w:rFonts w:asciiTheme="majorHAnsi" w:hAnsiTheme="majorHAnsi"/>
      <w:caps/>
      <w:sz w:val="18"/>
      <w:szCs w:val="25"/>
    </w:rPr>
  </w:style>
  <w:style w:type="paragraph" w:styleId="Heading5">
    <w:name w:val="heading 5"/>
    <w:basedOn w:val="Normal"/>
    <w:link w:val="Heading5Char"/>
    <w:uiPriority w:val="1"/>
    <w:qFormat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3628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233E"/>
    <w:rPr>
      <w:rFonts w:asciiTheme="majorHAnsi" w:hAnsiTheme="majorHAnsi"/>
      <w:b/>
      <w:caps/>
      <w:color w:val="6D509B" w:themeColor="accent1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90E3F"/>
    <w:rPr>
      <w:rFonts w:asciiTheme="majorHAnsi" w:hAnsiTheme="majorHAnsi"/>
      <w:b/>
      <w:bCs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rsid w:val="00444441"/>
    <w:rPr>
      <w:bCs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44D26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9EB060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9EB060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4E63C1"/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1"/>
    <w:rsid w:val="00444441"/>
    <w:rPr>
      <w:rFonts w:asciiTheme="majorHAnsi" w:hAnsiTheme="majorHAnsi"/>
      <w:caps/>
      <w:sz w:val="18"/>
      <w:szCs w:val="25"/>
    </w:rPr>
  </w:style>
  <w:style w:type="character" w:customStyle="1" w:styleId="Heading5Char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3628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E3C34"/>
    <w:pPr>
      <w:ind w:left="720"/>
      <w:contextualSpacing/>
    </w:pPr>
  </w:style>
  <w:style w:type="paragraph" w:customStyle="1" w:styleId="BulletList">
    <w:name w:val="Bullet List"/>
    <w:basedOn w:val="ListParagraph"/>
    <w:link w:val="BulletListChar"/>
    <w:uiPriority w:val="1"/>
    <w:qFormat/>
    <w:rsid w:val="00690E3F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E3C34"/>
    <w:rPr>
      <w:sz w:val="22"/>
    </w:rPr>
  </w:style>
  <w:style w:type="character" w:customStyle="1" w:styleId="BulletListChar">
    <w:name w:val="Bullet List Char"/>
    <w:basedOn w:val="ListParagraphChar"/>
    <w:link w:val="BulletList"/>
    <w:uiPriority w:val="1"/>
    <w:rsid w:val="00690E3F"/>
    <w:rPr>
      <w:rFonts w:eastAsia="Times New Roman" w:cs="Times"/>
      <w:sz w:val="20"/>
      <w:szCs w:val="26"/>
    </w:rPr>
  </w:style>
  <w:style w:type="paragraph" w:customStyle="1" w:styleId="ImagePlaceholder">
    <w:name w:val="Image Placeholder"/>
    <w:basedOn w:val="Normal"/>
    <w:uiPriority w:val="1"/>
    <w:semiHidden/>
    <w:qFormat/>
    <w:rsid w:val="00092B58"/>
    <w:rPr>
      <w:color w:val="000000" w:themeColor="text1"/>
      <w:sz w:val="10"/>
    </w:rPr>
  </w:style>
  <w:style w:type="character" w:customStyle="1" w:styleId="NotBold">
    <w:name w:val="Not Bold"/>
    <w:uiPriority w:val="1"/>
    <w:qFormat/>
    <w:rsid w:val="00507CE8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xtro\AppData\Roaming\Microsoft\Templates\Creative%20teach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28382D6EEA471EB17881B20E834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44973-F164-4566-BD45-E2AC4C85D8FD}"/>
      </w:docPartPr>
      <w:docPartBody>
        <w:p w:rsidR="00AA165C" w:rsidRDefault="00AA165C">
          <w:pPr>
            <w:pStyle w:val="B328382D6EEA471EB17881B20E83403F"/>
          </w:pPr>
          <w:r w:rsidRPr="00461532">
            <w:t>OBJECTIVE</w:t>
          </w:r>
        </w:p>
      </w:docPartBody>
    </w:docPart>
    <w:docPart>
      <w:docPartPr>
        <w:name w:val="E819F652CECA4CC3A499EEE025783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7D480-2ACC-48ED-A34B-AF247545E6C8}"/>
      </w:docPartPr>
      <w:docPartBody>
        <w:p w:rsidR="00AA165C" w:rsidRDefault="00AA165C">
          <w:pPr>
            <w:pStyle w:val="E819F652CECA4CC3A499EEE0257836D5"/>
          </w:pPr>
          <w:r>
            <w:t>skills</w:t>
          </w:r>
        </w:p>
      </w:docPartBody>
    </w:docPart>
    <w:docPart>
      <w:docPartPr>
        <w:name w:val="0835303A3ED74D4F8B68FECFB1A13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8504B-A7F7-4D4B-B840-5F11235A210D}"/>
      </w:docPartPr>
      <w:docPartBody>
        <w:p w:rsidR="00AA165C" w:rsidRDefault="00AA165C">
          <w:pPr>
            <w:pStyle w:val="0835303A3ED74D4F8B68FECFB1A134C1"/>
          </w:pPr>
          <w:r>
            <w:t>Communication</w:t>
          </w:r>
        </w:p>
      </w:docPartBody>
    </w:docPart>
    <w:docPart>
      <w:docPartPr>
        <w:name w:val="E5EA268E128F478F81AF21269989B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3FA64-E278-4B96-9760-D65B40FF3E39}"/>
      </w:docPartPr>
      <w:docPartBody>
        <w:p w:rsidR="00AA165C" w:rsidRDefault="00AA165C">
          <w:pPr>
            <w:pStyle w:val="E5EA268E128F478F81AF21269989BB10"/>
          </w:pPr>
          <w:r>
            <w:t>Critical thinking</w:t>
          </w:r>
        </w:p>
      </w:docPartBody>
    </w:docPart>
    <w:docPart>
      <w:docPartPr>
        <w:name w:val="DC24CEBF6D4A475C9E124E016C670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C5401-4718-4592-9ABE-B02BDD72F518}"/>
      </w:docPartPr>
      <w:docPartBody>
        <w:p w:rsidR="00AA165C" w:rsidRDefault="00AA165C">
          <w:pPr>
            <w:pStyle w:val="DC24CEBF6D4A475C9E124E016C670CC4"/>
          </w:pPr>
          <w:r>
            <w:t>Time management</w:t>
          </w:r>
        </w:p>
      </w:docPartBody>
    </w:docPart>
    <w:docPart>
      <w:docPartPr>
        <w:name w:val="470B53EFBFB844EF952006F3B2B78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4E8B4-E3AD-4327-ADFD-AB8C6AD8F88B}"/>
      </w:docPartPr>
      <w:docPartBody>
        <w:p w:rsidR="00AA165C" w:rsidRDefault="00AA165C">
          <w:pPr>
            <w:pStyle w:val="470B53EFBFB844EF952006F3B2B78A98"/>
          </w:pPr>
          <w:r>
            <w:t>Leadership</w:t>
          </w:r>
        </w:p>
      </w:docPartBody>
    </w:docPart>
    <w:docPart>
      <w:docPartPr>
        <w:name w:val="F61B1165DE034BD1AC309540952AD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79288-7B26-4D30-BE98-8FFCE475D33B}"/>
      </w:docPartPr>
      <w:docPartBody>
        <w:p w:rsidR="00AA165C" w:rsidRDefault="00AA165C">
          <w:pPr>
            <w:pStyle w:val="F61B1165DE034BD1AC309540952AD56F"/>
          </w:pPr>
          <w:r w:rsidRPr="00461532">
            <w:t>ADDRESS</w:t>
          </w:r>
        </w:p>
      </w:docPartBody>
    </w:docPart>
    <w:docPart>
      <w:docPartPr>
        <w:name w:val="D968E9954CC349F48A5780C020DAE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9B48E-66C4-4268-9AB1-6733CD6DE79C}"/>
      </w:docPartPr>
      <w:docPartBody>
        <w:p w:rsidR="00AA165C" w:rsidRDefault="00AA165C">
          <w:pPr>
            <w:pStyle w:val="D968E9954CC349F48A5780C020DAE3A6"/>
          </w:pPr>
          <w:r w:rsidRPr="00461532">
            <w:t>PHONE</w:t>
          </w:r>
        </w:p>
      </w:docPartBody>
    </w:docPart>
    <w:docPart>
      <w:docPartPr>
        <w:name w:val="B3FBAD53D6314EA6953691DE3DCDC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626F3-A0B4-443E-A86D-5274076F6DDE}"/>
      </w:docPartPr>
      <w:docPartBody>
        <w:p w:rsidR="00AA165C" w:rsidRDefault="00AA165C">
          <w:pPr>
            <w:pStyle w:val="B3FBAD53D6314EA6953691DE3DCDCFB4"/>
          </w:pPr>
          <w:r w:rsidRPr="00461532">
            <w:t>EMAIL</w:t>
          </w:r>
        </w:p>
      </w:docPartBody>
    </w:docPart>
    <w:docPart>
      <w:docPartPr>
        <w:name w:val="C35C20465AEB4813B7BA071BF8265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DB00C-B8C5-4D95-AF08-3256F6E4CF2E}"/>
      </w:docPartPr>
      <w:docPartBody>
        <w:p w:rsidR="00AA165C" w:rsidRDefault="00AA165C">
          <w:pPr>
            <w:pStyle w:val="C35C20465AEB4813B7BA071BF8265852"/>
          </w:pPr>
          <w:r>
            <w:t>EXPERIENCE</w:t>
          </w:r>
        </w:p>
      </w:docPartBody>
    </w:docPart>
    <w:docPart>
      <w:docPartPr>
        <w:name w:val="7656E947C0F846A2A83EF7789B619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CBC31-A640-4B04-B624-F2FA3B33E29A}"/>
      </w:docPartPr>
      <w:docPartBody>
        <w:p w:rsidR="00AA165C" w:rsidRDefault="00AA165C">
          <w:pPr>
            <w:pStyle w:val="7656E947C0F846A2A83EF7789B61961F"/>
          </w:pPr>
          <w:r>
            <w:t>EDUCATION</w:t>
          </w:r>
        </w:p>
      </w:docPartBody>
    </w:docPart>
    <w:docPart>
      <w:docPartPr>
        <w:name w:val="3195EFB2D8DD49069096D224B6BD4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64E65-35E7-4B1A-8630-750DBC75EB94}"/>
      </w:docPartPr>
      <w:docPartBody>
        <w:p w:rsidR="00AA165C" w:rsidRDefault="00AA165C">
          <w:pPr>
            <w:pStyle w:val="3195EFB2D8DD49069096D224B6BD4C28"/>
          </w:pPr>
          <w:r w:rsidRPr="00F079F2">
            <w:t>COMMUNICATION</w:t>
          </w:r>
        </w:p>
      </w:docPartBody>
    </w:docPart>
    <w:docPart>
      <w:docPartPr>
        <w:name w:val="9A125C8B66CB4B4692B1DB845FB9F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E6C28-1404-4D9F-AFD9-FBDB6A0C0979}"/>
      </w:docPartPr>
      <w:docPartBody>
        <w:p w:rsidR="00AA165C" w:rsidRDefault="00AA165C">
          <w:pPr>
            <w:pStyle w:val="9A125C8B66CB4B4692B1DB845FB9F5C5"/>
          </w:pPr>
          <w:r w:rsidRPr="00690E3F"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03"/>
    <w:rsid w:val="002A1103"/>
    <w:rsid w:val="00AA165C"/>
    <w:rsid w:val="00F7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Theme="majorHAnsi" w:eastAsiaTheme="minorHAnsi" w:hAnsiTheme="majorHAnsi"/>
      <w:b/>
      <w:caps/>
      <w:color w:val="156082" w:themeColor="accent1"/>
      <w:kern w:val="0"/>
      <w:sz w:val="28"/>
      <w:szCs w:val="28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FD086AEB0C46B8B04CC9711E787E19">
    <w:name w:val="55FD086AEB0C46B8B04CC9711E787E19"/>
  </w:style>
  <w:style w:type="paragraph" w:customStyle="1" w:styleId="B328382D6EEA471EB17881B20E83403F">
    <w:name w:val="B328382D6EEA471EB17881B20E83403F"/>
  </w:style>
  <w:style w:type="paragraph" w:customStyle="1" w:styleId="9529DA1FA55D43288AFE845627EC4EF9">
    <w:name w:val="9529DA1FA55D43288AFE845627EC4EF9"/>
  </w:style>
  <w:style w:type="paragraph" w:customStyle="1" w:styleId="E819F652CECA4CC3A499EEE0257836D5">
    <w:name w:val="E819F652CECA4CC3A499EEE0257836D5"/>
  </w:style>
  <w:style w:type="paragraph" w:customStyle="1" w:styleId="0835303A3ED74D4F8B68FECFB1A134C1">
    <w:name w:val="0835303A3ED74D4F8B68FECFB1A134C1"/>
  </w:style>
  <w:style w:type="paragraph" w:customStyle="1" w:styleId="AA8383439C0844E6BE0120613E012780">
    <w:name w:val="AA8383439C0844E6BE0120613E012780"/>
  </w:style>
  <w:style w:type="paragraph" w:customStyle="1" w:styleId="E5EA268E128F478F81AF21269989BB10">
    <w:name w:val="E5EA268E128F478F81AF21269989BB10"/>
  </w:style>
  <w:style w:type="paragraph" w:customStyle="1" w:styleId="DC24CEBF6D4A475C9E124E016C670CC4">
    <w:name w:val="DC24CEBF6D4A475C9E124E016C670CC4"/>
  </w:style>
  <w:style w:type="paragraph" w:customStyle="1" w:styleId="B8F56D9A793646EB8D80C5CBE253D27E">
    <w:name w:val="B8F56D9A793646EB8D80C5CBE253D27E"/>
  </w:style>
  <w:style w:type="paragraph" w:customStyle="1" w:styleId="470B53EFBFB844EF952006F3B2B78A98">
    <w:name w:val="470B53EFBFB844EF952006F3B2B78A98"/>
  </w:style>
  <w:style w:type="paragraph" w:customStyle="1" w:styleId="8848AACB42B64B0B9B18FA4D616FF6CF">
    <w:name w:val="8848AACB42B64B0B9B18FA4D616FF6CF"/>
  </w:style>
  <w:style w:type="paragraph" w:customStyle="1" w:styleId="F61B1165DE034BD1AC309540952AD56F">
    <w:name w:val="F61B1165DE034BD1AC309540952AD56F"/>
  </w:style>
  <w:style w:type="paragraph" w:customStyle="1" w:styleId="307091967FB14CAE9066C5965DE88AA9">
    <w:name w:val="307091967FB14CAE9066C5965DE88AA9"/>
  </w:style>
  <w:style w:type="paragraph" w:customStyle="1" w:styleId="D968E9954CC349F48A5780C020DAE3A6">
    <w:name w:val="D968E9954CC349F48A5780C020DAE3A6"/>
  </w:style>
  <w:style w:type="paragraph" w:customStyle="1" w:styleId="D1A34AD00EC041A1A9C9EC94D1A81393">
    <w:name w:val="D1A34AD00EC041A1A9C9EC94D1A81393"/>
  </w:style>
  <w:style w:type="paragraph" w:customStyle="1" w:styleId="B3FBAD53D6314EA6953691DE3DCDCFB4">
    <w:name w:val="B3FBAD53D6314EA6953691DE3DCDCFB4"/>
  </w:style>
  <w:style w:type="paragraph" w:customStyle="1" w:styleId="E6AA0B5FCEE74ED8A1DB11B7D0F679A1">
    <w:name w:val="E6AA0B5FCEE74ED8A1DB11B7D0F679A1"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inorHAnsi" w:hAnsiTheme="majorHAnsi"/>
      <w:b/>
      <w:caps/>
      <w:color w:val="156082" w:themeColor="accent1"/>
      <w:kern w:val="0"/>
      <w:sz w:val="28"/>
      <w:szCs w:val="28"/>
      <w:lang w:val="en-US" w:eastAsia="en-US"/>
      <w14:ligatures w14:val="none"/>
    </w:rPr>
  </w:style>
  <w:style w:type="paragraph" w:customStyle="1" w:styleId="11BFDF4C16C84141915A2400FAE298A4">
    <w:name w:val="11BFDF4C16C84141915A2400FAE298A4"/>
  </w:style>
  <w:style w:type="paragraph" w:customStyle="1" w:styleId="979B5D6E27D44043A725A8E51ADBD37D">
    <w:name w:val="979B5D6E27D44043A725A8E51ADBD37D"/>
  </w:style>
  <w:style w:type="paragraph" w:customStyle="1" w:styleId="C35C20465AEB4813B7BA071BF8265852">
    <w:name w:val="C35C20465AEB4813B7BA071BF8265852"/>
  </w:style>
  <w:style w:type="paragraph" w:customStyle="1" w:styleId="5BF28FAF60354B8C88B008783C97BCA7">
    <w:name w:val="5BF28FAF60354B8C88B008783C97BCA7"/>
  </w:style>
  <w:style w:type="paragraph" w:customStyle="1" w:styleId="B6D2D906A65249F99B4B9AF0802EDE03">
    <w:name w:val="B6D2D906A65249F99B4B9AF0802EDE03"/>
  </w:style>
  <w:style w:type="paragraph" w:customStyle="1" w:styleId="B94B837044764A6CA2BE809C2D288E3F">
    <w:name w:val="B94B837044764A6CA2BE809C2D288E3F"/>
  </w:style>
  <w:style w:type="paragraph" w:customStyle="1" w:styleId="25A5AC8942CD41C686430856062B472A">
    <w:name w:val="25A5AC8942CD41C686430856062B472A"/>
  </w:style>
  <w:style w:type="paragraph" w:customStyle="1" w:styleId="B7E9783110DA4D42AC60B9ABF8F8F418">
    <w:name w:val="B7E9783110DA4D42AC60B9ABF8F8F418"/>
  </w:style>
  <w:style w:type="paragraph" w:customStyle="1" w:styleId="389471259F324FA0A6EC108EE444E1F9">
    <w:name w:val="389471259F324FA0A6EC108EE444E1F9"/>
  </w:style>
  <w:style w:type="paragraph" w:customStyle="1" w:styleId="713487306C5B4771BB2E63D2B38DC313">
    <w:name w:val="713487306C5B4771BB2E63D2B38DC313"/>
  </w:style>
  <w:style w:type="paragraph" w:customStyle="1" w:styleId="7656E947C0F846A2A83EF7789B61961F">
    <w:name w:val="7656E947C0F846A2A83EF7789B61961F"/>
  </w:style>
  <w:style w:type="paragraph" w:customStyle="1" w:styleId="1C88C3683C934684805BA2E6CDC7997A">
    <w:name w:val="1C88C3683C934684805BA2E6CDC7997A"/>
  </w:style>
  <w:style w:type="paragraph" w:customStyle="1" w:styleId="4840D1D613FE44128F4606B2F809C770">
    <w:name w:val="4840D1D613FE44128F4606B2F809C770"/>
  </w:style>
  <w:style w:type="paragraph" w:customStyle="1" w:styleId="3195EFB2D8DD49069096D224B6BD4C28">
    <w:name w:val="3195EFB2D8DD49069096D224B6BD4C28"/>
  </w:style>
  <w:style w:type="paragraph" w:customStyle="1" w:styleId="14DB713CFFD94AFF8E7DCB2D959E992C">
    <w:name w:val="14DB713CFFD94AFF8E7DCB2D959E992C"/>
  </w:style>
  <w:style w:type="paragraph" w:customStyle="1" w:styleId="9A125C8B66CB4B4692B1DB845FB9F5C5">
    <w:name w:val="9A125C8B66CB4B4692B1DB845FB9F5C5"/>
  </w:style>
  <w:style w:type="paragraph" w:customStyle="1" w:styleId="D2EF5868078E474792E6D573828EA7AE">
    <w:name w:val="D2EF5868078E474792E6D573828EA7AE"/>
  </w:style>
  <w:style w:type="paragraph" w:customStyle="1" w:styleId="90DC6AAAFBFA41C2B1BD38C2C90890EE">
    <w:name w:val="90DC6AAAFBFA41C2B1BD38C2C90890EE"/>
  </w:style>
  <w:style w:type="paragraph" w:customStyle="1" w:styleId="2D0435F8EBA84400ADC16964466D4D70">
    <w:name w:val="2D0435F8EBA84400ADC16964466D4D70"/>
  </w:style>
  <w:style w:type="paragraph" w:customStyle="1" w:styleId="EF7B698D7DC1400F99BACE525AD18BA4">
    <w:name w:val="EF7B698D7DC1400F99BACE525AD18BA4"/>
    <w:rsid w:val="002A1103"/>
  </w:style>
  <w:style w:type="paragraph" w:customStyle="1" w:styleId="8209D9230CF342E0B92B30AB9BA103C8">
    <w:name w:val="8209D9230CF342E0B92B30AB9BA103C8"/>
    <w:rsid w:val="002A1103"/>
  </w:style>
  <w:style w:type="paragraph" w:customStyle="1" w:styleId="64C3745C17404021843317D9265C8933">
    <w:name w:val="64C3745C17404021843317D9265C8933"/>
    <w:rsid w:val="002A1103"/>
  </w:style>
  <w:style w:type="paragraph" w:customStyle="1" w:styleId="D802DC6E69FA46E39FC1BECEAEE56022">
    <w:name w:val="D802DC6E69FA46E39FC1BECEAEE56022"/>
    <w:rsid w:val="002A1103"/>
  </w:style>
  <w:style w:type="paragraph" w:customStyle="1" w:styleId="F8BD93538676405D9C8A361AD4AD1D18">
    <w:name w:val="F8BD93538676405D9C8A361AD4AD1D18"/>
    <w:rsid w:val="002A1103"/>
  </w:style>
  <w:style w:type="paragraph" w:customStyle="1" w:styleId="E33203CF5CA74FC9AE0706A67F40453D">
    <w:name w:val="E33203CF5CA74FC9AE0706A67F40453D"/>
    <w:rsid w:val="002A1103"/>
  </w:style>
  <w:style w:type="paragraph" w:customStyle="1" w:styleId="93BAA9227C9248089A86D3D06DE631D2">
    <w:name w:val="93BAA9227C9248089A86D3D06DE631D2"/>
    <w:rsid w:val="002A1103"/>
  </w:style>
  <w:style w:type="paragraph" w:customStyle="1" w:styleId="EDB63447E8C843D193A936C7BABBE6FA">
    <w:name w:val="EDB63447E8C843D193A936C7BABBE6FA"/>
    <w:rsid w:val="002A1103"/>
  </w:style>
  <w:style w:type="paragraph" w:customStyle="1" w:styleId="AFB6704DD0F145798FA50CE992427836">
    <w:name w:val="AFB6704DD0F145798FA50CE992427836"/>
    <w:rsid w:val="002A1103"/>
  </w:style>
  <w:style w:type="paragraph" w:customStyle="1" w:styleId="A10E994CBA35443AB2B1F24D8CBF99FD">
    <w:name w:val="A10E994CBA35443AB2B1F24D8CBF99FD"/>
    <w:rsid w:val="002A1103"/>
  </w:style>
  <w:style w:type="paragraph" w:customStyle="1" w:styleId="2ACCF05AE544413CA992B7B92F722A15">
    <w:name w:val="2ACCF05AE544413CA992B7B92F722A15"/>
    <w:rsid w:val="002A11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2532E-FE81-4AEB-A1B7-A32D6DD49C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605AE37-0590-4098-8F0F-597D2284DD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CE7D77-1D80-419A-896A-95F04F8FE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E26171-167A-43E5-B745-B4D13001E94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Creative teaching resume</Template>
  <TotalTime>20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Bello</dc:creator>
  <cp:keywords/>
  <dc:description/>
  <cp:lastModifiedBy>Abdulrahman Bello</cp:lastModifiedBy>
  <cp:revision>1</cp:revision>
  <dcterms:created xsi:type="dcterms:W3CDTF">2026-05-08T09:36:00Z</dcterms:created>
  <dcterms:modified xsi:type="dcterms:W3CDTF">2026-05-08T09:59:00Z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3bb844c8-43e6-48a0-8dd1-596f61aa8c9c</vt:lpwstr>
  </property>
</Properties>
</file>